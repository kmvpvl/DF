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A52F8" w14:textId="66E70757" w:rsidR="00EC15FB" w:rsidRPr="003B3D18" w:rsidRDefault="00EC15FB" w:rsidP="00EC15FB">
      <w:pPr>
        <w:jc w:val="center"/>
        <w:rPr>
          <w:lang w:val="sr-Latn-RS"/>
        </w:rPr>
      </w:pPr>
      <w:r w:rsidRPr="001622DA">
        <w:rPr>
          <w:lang w:val="en-US"/>
        </w:rPr>
        <w:t>Sertifikat</w:t>
      </w:r>
      <w:r w:rsidRPr="00EA74C8">
        <w:t xml:space="preserve"> </w:t>
      </w:r>
      <w:r w:rsidRPr="001622DA">
        <w:rPr>
          <w:lang w:val="en-US"/>
        </w:rPr>
        <w:t>za</w:t>
      </w:r>
      <w:r w:rsidRPr="00EA74C8">
        <w:t xml:space="preserve"> </w:t>
      </w:r>
      <w:r w:rsidRPr="001622DA">
        <w:rPr>
          <w:lang w:val="en-US"/>
        </w:rPr>
        <w:t>prehrambene</w:t>
      </w:r>
      <w:r w:rsidRPr="00EA74C8">
        <w:t xml:space="preserve"> </w:t>
      </w:r>
      <w:r w:rsidRPr="001622DA">
        <w:rPr>
          <w:lang w:val="en-US"/>
        </w:rPr>
        <w:t>proizvode</w:t>
      </w:r>
      <w:r w:rsidR="003B3D18">
        <w:rPr>
          <w:lang w:val="sr-Latn-RS"/>
        </w:rPr>
        <w:t xml:space="preserve"> #</w:t>
      </w:r>
      <w:sdt>
        <w:sdtPr>
          <w:rPr>
            <w:lang w:val="sr-Latn-RS"/>
          </w:rPr>
          <w:alias w:val="CertificateNumberStr"/>
          <w:tag w:val="CertificateNumberStr"/>
          <w:id w:val="-523628552"/>
          <w:placeholder>
            <w:docPart w:val="E6D44036288E41849D637EFD60BB8771"/>
          </w:placeholder>
          <w:showingPlcHdr/>
          <w:text/>
        </w:sdtPr>
        <w:sdtContent>
          <w:r w:rsidR="00D87F4F" w:rsidRPr="00C73C60">
            <w:rPr>
              <w:rStyle w:val="af"/>
            </w:rPr>
            <w:t>Место для ввода текста.</w:t>
          </w:r>
        </w:sdtContent>
      </w:sdt>
      <w:r w:rsidR="003B3D18">
        <w:rPr>
          <w:lang w:val="sr-Latn-RS"/>
        </w:rPr>
        <w:t xml:space="preserve"> </w:t>
      </w:r>
      <w:r w:rsidR="00EA74C8">
        <w:rPr>
          <w:lang w:val="en-US"/>
        </w:rPr>
        <w:t>od</w:t>
      </w:r>
      <w:r w:rsidR="00EA74C8">
        <w:t xml:space="preserve"> </w:t>
      </w:r>
      <w:sdt>
        <w:sdtPr>
          <w:rPr>
            <w:lang w:val="sr-Latn-RS"/>
          </w:rPr>
          <w:alias w:val="CertificateDate"/>
          <w:tag w:val="CertificateDate"/>
          <w:id w:val="-1258827565"/>
          <w:placeholder>
            <w:docPart w:val="E6D44036288E41849D637EFD60BB8771"/>
          </w:placeholder>
          <w:showingPlcHdr/>
          <w:text/>
        </w:sdtPr>
        <w:sdtContent>
          <w:r w:rsidR="00D87F4F" w:rsidRPr="00C73C60">
            <w:rPr>
              <w:rStyle w:val="af"/>
            </w:rPr>
            <w:t>Место для ввода текста.</w:t>
          </w:r>
        </w:sdtContent>
      </w:sdt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6"/>
        <w:gridCol w:w="2559"/>
      </w:tblGrid>
      <w:tr w:rsidR="00611281" w14:paraId="3D23D96D" w14:textId="77777777" w:rsidTr="0031796E">
        <w:trPr>
          <w:jc w:val="center"/>
        </w:trPr>
        <w:tc>
          <w:tcPr>
            <w:tcW w:w="6786" w:type="dxa"/>
            <w:vAlign w:val="center"/>
          </w:tcPr>
          <w:p w14:paraId="6ACDC4A4" w14:textId="77777777" w:rsidR="00611281" w:rsidRPr="00611281" w:rsidRDefault="00611281" w:rsidP="0066424F">
            <w:pPr>
              <w:jc w:val="center"/>
              <w:rPr>
                <w:b/>
                <w:bCs/>
                <w:lang w:val="sr-Latn-RS"/>
              </w:rPr>
            </w:pPr>
            <w:r w:rsidRPr="0066424F">
              <w:rPr>
                <w:b/>
                <w:bCs/>
                <w:lang w:val="en-US"/>
              </w:rPr>
              <w:t>Informacije proizvođača</w:t>
            </w:r>
          </w:p>
          <w:p w14:paraId="72FDAB88" w14:textId="77777777" w:rsidR="00611281" w:rsidRPr="0066424F" w:rsidRDefault="00611281" w:rsidP="00611281">
            <w:pPr>
              <w:rPr>
                <w:sz w:val="48"/>
                <w:szCs w:val="48"/>
                <w:lang w:val="en-US"/>
              </w:rPr>
            </w:pPr>
            <w:r w:rsidRPr="0066424F">
              <w:rPr>
                <w:sz w:val="48"/>
                <w:szCs w:val="48"/>
                <w:lang w:val="en-US"/>
              </w:rPr>
              <w:t>DolceForte</w:t>
            </w:r>
          </w:p>
          <w:p w14:paraId="08AA663D" w14:textId="77777777" w:rsidR="0066424F" w:rsidRPr="00611281" w:rsidRDefault="0066424F" w:rsidP="0066424F">
            <w:pPr>
              <w:rPr>
                <w:lang w:val="sr-Latn-RS"/>
              </w:rPr>
            </w:pPr>
            <w:r>
              <w:rPr>
                <w:lang w:val="en-US"/>
              </w:rPr>
              <w:t xml:space="preserve">Pavel Komov PR Proizvodnja </w:t>
            </w:r>
            <w:r>
              <w:rPr>
                <w:lang w:val="sr-Latn-RS"/>
              </w:rPr>
              <w:t>kolača DOLCEFORTE Pančevo</w:t>
            </w:r>
          </w:p>
          <w:p w14:paraId="0C20DFF2" w14:textId="77777777" w:rsidR="002241E2" w:rsidRDefault="00611281" w:rsidP="00611281">
            <w:pPr>
              <w:rPr>
                <w:lang w:val="sr-Latn-RS"/>
              </w:rPr>
            </w:pPr>
            <w:r w:rsidRPr="002241E2">
              <w:rPr>
                <w:lang w:val="sr-Latn-RS"/>
              </w:rPr>
              <w:t>+381 62 1478 438</w:t>
            </w:r>
            <w:r w:rsidR="002241E2">
              <w:rPr>
                <w:lang w:val="sr-Latn-RS"/>
              </w:rPr>
              <w:t xml:space="preserve"> </w:t>
            </w:r>
            <w:hyperlink r:id="rId4" w:history="1">
              <w:r w:rsidR="002241E2" w:rsidRPr="002241E2">
                <w:rPr>
                  <w:rStyle w:val="ad"/>
                  <w:lang w:val="sr-Latn-RS"/>
                </w:rPr>
                <w:t>sales@dolceforte.rs</w:t>
              </w:r>
            </w:hyperlink>
            <w:r w:rsidR="002241E2">
              <w:rPr>
                <w:lang w:val="sr-Latn-RS"/>
              </w:rPr>
              <w:t xml:space="preserve"> </w:t>
            </w:r>
          </w:p>
          <w:p w14:paraId="643BF9B7" w14:textId="77777777" w:rsidR="00611281" w:rsidRPr="002241E2" w:rsidRDefault="001622DA" w:rsidP="00611281">
            <w:pPr>
              <w:rPr>
                <w:lang w:val="sr-Latn-RS"/>
              </w:rPr>
            </w:pPr>
            <w:r>
              <w:rPr>
                <w:lang w:val="sr-Latn-RS"/>
              </w:rPr>
              <w:t xml:space="preserve">Instagram </w:t>
            </w:r>
            <w:r w:rsidR="00611281" w:rsidRPr="002241E2">
              <w:rPr>
                <w:lang w:val="sr-Latn-RS"/>
              </w:rPr>
              <w:t>@dolceforte.pancevo</w:t>
            </w:r>
          </w:p>
          <w:p w14:paraId="6BE7C129" w14:textId="77777777" w:rsidR="00611281" w:rsidRPr="002241E2" w:rsidRDefault="00611281" w:rsidP="00611281">
            <w:pPr>
              <w:rPr>
                <w:lang w:val="sr-Latn-RS"/>
              </w:rPr>
            </w:pPr>
            <w:r w:rsidRPr="002241E2">
              <w:rPr>
                <w:lang w:val="sr-Latn-RS"/>
              </w:rPr>
              <w:t>PIB 115274132</w:t>
            </w:r>
          </w:p>
          <w:p w14:paraId="34EA4060" w14:textId="77777777" w:rsidR="00611281" w:rsidRPr="00EF26DA" w:rsidRDefault="00611281" w:rsidP="00611281">
            <w:pPr>
              <w:rPr>
                <w:lang w:val="sr-Latn-RS"/>
              </w:rPr>
            </w:pPr>
            <w:r w:rsidRPr="00EF26DA">
              <w:rPr>
                <w:lang w:val="sr-Latn-RS"/>
              </w:rPr>
              <w:t>MB 68236371</w:t>
            </w:r>
          </w:p>
          <w:p w14:paraId="19B46DBB" w14:textId="77777777" w:rsidR="00611281" w:rsidRPr="00EF26DA" w:rsidRDefault="002241E2" w:rsidP="00611281">
            <w:pPr>
              <w:rPr>
                <w:lang w:val="sr-Latn-RS"/>
              </w:rPr>
            </w:pPr>
            <w:r w:rsidRPr="00EF26DA">
              <w:rPr>
                <w:lang w:val="sr-Latn-RS"/>
              </w:rPr>
              <w:t xml:space="preserve">Srbija, </w:t>
            </w:r>
            <w:r w:rsidR="00611281" w:rsidRPr="00EF26DA">
              <w:rPr>
                <w:lang w:val="sr-Latn-RS"/>
              </w:rPr>
              <w:t>Pančevo Br.Jovanoviće, 99</w:t>
            </w:r>
          </w:p>
        </w:tc>
        <w:tc>
          <w:tcPr>
            <w:tcW w:w="2559" w:type="dxa"/>
            <w:vAlign w:val="center"/>
          </w:tcPr>
          <w:p w14:paraId="39E26405" w14:textId="77777777" w:rsidR="00611281" w:rsidRDefault="00611281" w:rsidP="0066424F">
            <w:pPr>
              <w:jc w:val="center"/>
            </w:pPr>
            <w:r w:rsidRPr="00C475CB">
              <w:rPr>
                <w:noProof/>
              </w:rPr>
              <w:drawing>
                <wp:inline distT="0" distB="0" distL="0" distR="0" wp14:anchorId="1DEACC9E" wp14:editId="125B052D">
                  <wp:extent cx="1482969" cy="1482969"/>
                  <wp:effectExtent l="0" t="0" r="3175" b="3175"/>
                  <wp:docPr id="53063592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482969" cy="1482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4F85" w14:paraId="461DEF57" w14:textId="77777777" w:rsidTr="0031796E">
        <w:trPr>
          <w:jc w:val="center"/>
        </w:trPr>
        <w:tc>
          <w:tcPr>
            <w:tcW w:w="9345" w:type="dxa"/>
            <w:gridSpan w:val="2"/>
          </w:tcPr>
          <w:p w14:paraId="2358FAA0" w14:textId="77777777" w:rsidR="00611281" w:rsidRPr="0066424F" w:rsidRDefault="00611281" w:rsidP="0066424F">
            <w:pPr>
              <w:jc w:val="center"/>
              <w:rPr>
                <w:b/>
                <w:bCs/>
                <w:lang w:val="sr-Latn-RS"/>
              </w:rPr>
            </w:pPr>
            <w:r w:rsidRPr="0066424F">
              <w:rPr>
                <w:b/>
                <w:bCs/>
                <w:lang w:val="sr-Latn-RS"/>
              </w:rPr>
              <w:t>Proizvod i njegove karakteristike</w:t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2"/>
              <w:gridCol w:w="861"/>
              <w:gridCol w:w="1130"/>
              <w:gridCol w:w="855"/>
              <w:gridCol w:w="1064"/>
              <w:gridCol w:w="1303"/>
              <w:gridCol w:w="1303"/>
              <w:gridCol w:w="1303"/>
            </w:tblGrid>
            <w:tr w:rsidR="00434F85" w:rsidRPr="00210E3B" w14:paraId="4AA4C73A" w14:textId="77777777" w:rsidTr="001622DA">
              <w:tc>
                <w:tcPr>
                  <w:tcW w:w="3293" w:type="dxa"/>
                  <w:gridSpan w:val="3"/>
                </w:tcPr>
                <w:p w14:paraId="27937F4E" w14:textId="77777777" w:rsidR="00434F85" w:rsidRPr="00611281" w:rsidRDefault="00611281" w:rsidP="008473E4">
                  <w:pPr>
                    <w:jc w:val="right"/>
                    <w:rPr>
                      <w:lang w:val="sr-Latn-RS"/>
                    </w:rPr>
                  </w:pPr>
                  <w:r>
                    <w:rPr>
                      <w:lang w:val="sr-Latn-RS"/>
                    </w:rPr>
                    <w:t>Ime</w:t>
                  </w:r>
                </w:p>
              </w:tc>
              <w:sdt>
                <w:sdtPr>
                  <w:alias w:val="ProductName"/>
                  <w:tag w:val="ProductName"/>
                  <w:id w:val="-1112049887"/>
                  <w:placeholder>
                    <w:docPart w:val="9B535CBC4CB14AEDBB0F55CC43EF2E7F"/>
                  </w:placeholder>
                  <w:showingPlcHdr/>
                  <w:text/>
                </w:sdtPr>
                <w:sdtContent>
                  <w:tc>
                    <w:tcPr>
                      <w:tcW w:w="5828" w:type="dxa"/>
                      <w:gridSpan w:val="5"/>
                    </w:tcPr>
                    <w:p w14:paraId="60878922" w14:textId="77777777" w:rsidR="00434F85" w:rsidRPr="00D87F4F" w:rsidRDefault="00D87F4F">
                      <w:r w:rsidRPr="00C73C60">
                        <w:rPr>
                          <w:rStyle w:val="af"/>
                        </w:rPr>
                        <w:t>Место для ввода текста.</w:t>
                      </w:r>
                    </w:p>
                  </w:tc>
                </w:sdtContent>
              </w:sdt>
            </w:tr>
            <w:tr w:rsidR="00434F85" w14:paraId="05B122F4" w14:textId="77777777" w:rsidTr="001622DA">
              <w:tc>
                <w:tcPr>
                  <w:tcW w:w="3293" w:type="dxa"/>
                  <w:gridSpan w:val="3"/>
                </w:tcPr>
                <w:p w14:paraId="2E7BC8CC" w14:textId="77777777" w:rsidR="00434F85" w:rsidRPr="00611281" w:rsidRDefault="00611281" w:rsidP="008473E4">
                  <w:pPr>
                    <w:jc w:val="right"/>
                    <w:rPr>
                      <w:lang w:val="sr-Latn-RS"/>
                    </w:rPr>
                  </w:pPr>
                  <w:r w:rsidRPr="00611281">
                    <w:rPr>
                      <w:lang w:val="sr-Latn-RS"/>
                    </w:rPr>
                    <w:t>Datum proizvodnje</w:t>
                  </w:r>
                </w:p>
              </w:tc>
              <w:sdt>
                <w:sdtPr>
                  <w:rPr>
                    <w:rFonts w:ascii="Calibri" w:hAnsi="Calibri" w:cs="Calibri"/>
                    <w:color w:val="000000"/>
                    <w:lang w:val="en-US"/>
                  </w:rPr>
                  <w:alias w:val="BatchCreatedAt"/>
                  <w:tag w:val="BatchCreatedAt"/>
                  <w:id w:val="-310020292"/>
                  <w:placeholder>
                    <w:docPart w:val="E6D44036288E41849D637EFD60BB8771"/>
                  </w:placeholder>
                  <w:showingPlcHdr/>
                  <w:text/>
                </w:sdtPr>
                <w:sdtContent>
                  <w:tc>
                    <w:tcPr>
                      <w:tcW w:w="5828" w:type="dxa"/>
                      <w:gridSpan w:val="5"/>
                    </w:tcPr>
                    <w:p w14:paraId="5DD313F2" w14:textId="77777777" w:rsidR="00434F85" w:rsidRPr="005A0400" w:rsidRDefault="00D87F4F" w:rsidP="00724C30">
                      <w:pPr>
                        <w:rPr>
                          <w:rFonts w:ascii="Calibri" w:hAnsi="Calibri" w:cs="Calibri"/>
                          <w:color w:val="000000"/>
                          <w:lang w:val="en-US"/>
                        </w:rPr>
                      </w:pPr>
                      <w:r w:rsidRPr="00C73C60">
                        <w:rPr>
                          <w:rStyle w:val="af"/>
                        </w:rPr>
                        <w:t>Место для ввода текста.</w:t>
                      </w:r>
                    </w:p>
                  </w:tc>
                </w:sdtContent>
              </w:sdt>
            </w:tr>
            <w:tr w:rsidR="00924C27" w14:paraId="668E5D15" w14:textId="77777777" w:rsidTr="001622DA">
              <w:tc>
                <w:tcPr>
                  <w:tcW w:w="3293" w:type="dxa"/>
                  <w:gridSpan w:val="3"/>
                </w:tcPr>
                <w:p w14:paraId="77969DAA" w14:textId="77777777" w:rsidR="00924C27" w:rsidRPr="00611281" w:rsidRDefault="00924C27" w:rsidP="008473E4">
                  <w:pPr>
                    <w:jc w:val="right"/>
                    <w:rPr>
                      <w:lang w:val="sr-Latn-RS"/>
                    </w:rPr>
                  </w:pPr>
                  <w:r w:rsidRPr="00924C27">
                    <w:rPr>
                      <w:lang w:val="sr-Latn-RS"/>
                    </w:rPr>
                    <w:t>Neto težina</w:t>
                  </w:r>
                </w:p>
              </w:tc>
              <w:sdt>
                <w:sdtPr>
                  <w:rPr>
                    <w:lang w:val="sr-Latn-RS"/>
                  </w:rPr>
                  <w:alias w:val="Outcome"/>
                  <w:tag w:val="Outcome"/>
                  <w:id w:val="583805230"/>
                  <w:placeholder>
                    <w:docPart w:val="E6D44036288E41849D637EFD60BB8771"/>
                  </w:placeholder>
                  <w:showingPlcHdr/>
                  <w:text/>
                </w:sdtPr>
                <w:sdtContent>
                  <w:tc>
                    <w:tcPr>
                      <w:tcW w:w="5828" w:type="dxa"/>
                      <w:gridSpan w:val="5"/>
                    </w:tcPr>
                    <w:p w14:paraId="682B7758" w14:textId="77777777" w:rsidR="00924C27" w:rsidRPr="00924C27" w:rsidRDefault="00D87F4F">
                      <w:pPr>
                        <w:rPr>
                          <w:lang w:val="sr-Latn-RS"/>
                        </w:rPr>
                      </w:pPr>
                      <w:r w:rsidRPr="00C73C60">
                        <w:rPr>
                          <w:rStyle w:val="af"/>
                        </w:rPr>
                        <w:t>Место для ввода текста.</w:t>
                      </w:r>
                    </w:p>
                  </w:tc>
                </w:sdtContent>
              </w:sdt>
            </w:tr>
            <w:tr w:rsidR="00924C27" w14:paraId="13E8CD6B" w14:textId="77777777" w:rsidTr="001622DA">
              <w:tc>
                <w:tcPr>
                  <w:tcW w:w="3293" w:type="dxa"/>
                  <w:gridSpan w:val="3"/>
                </w:tcPr>
                <w:p w14:paraId="7E95E0F7" w14:textId="77777777" w:rsidR="00924C27" w:rsidRPr="00924C27" w:rsidRDefault="00924C27" w:rsidP="008473E4">
                  <w:pPr>
                    <w:jc w:val="right"/>
                    <w:rPr>
                      <w:lang w:val="sr-Latn-RS"/>
                    </w:rPr>
                  </w:pPr>
                  <w:r w:rsidRPr="00924C27">
                    <w:rPr>
                      <w:lang w:val="sr-Latn-RS"/>
                    </w:rPr>
                    <w:t>Broj kontrolnog uzorka</w:t>
                  </w:r>
                </w:p>
              </w:tc>
              <w:sdt>
                <w:sdtPr>
                  <w:rPr>
                    <w:lang w:val="en-US"/>
                  </w:rPr>
                  <w:alias w:val="SapmlesList"/>
                  <w:tag w:val="SapmlesList"/>
                  <w:id w:val="-216976677"/>
                  <w:placeholder>
                    <w:docPart w:val="DefaultPlaceholder_-1854013440"/>
                  </w:placeholder>
                  <w:showingPlcHdr/>
                  <w:text/>
                </w:sdtPr>
                <w:sdtContent>
                  <w:tc>
                    <w:tcPr>
                      <w:tcW w:w="5828" w:type="dxa"/>
                      <w:gridSpan w:val="5"/>
                    </w:tcPr>
                    <w:p w14:paraId="56E46AFA" w14:textId="315E6CC9" w:rsidR="00924C27" w:rsidRPr="00210E3B" w:rsidRDefault="00EA74C8">
                      <w:pPr>
                        <w:rPr>
                          <w:lang w:val="en-US"/>
                        </w:rPr>
                      </w:pPr>
                      <w:r w:rsidRPr="002941F7">
                        <w:rPr>
                          <w:rStyle w:val="af"/>
                        </w:rPr>
                        <w:t>Место для ввода текста.</w:t>
                      </w:r>
                    </w:p>
                  </w:tc>
                </w:sdtContent>
              </w:sdt>
            </w:tr>
            <w:tr w:rsidR="00445B0F" w:rsidRPr="00EA74C8" w14:paraId="44BA72B5" w14:textId="77777777" w:rsidTr="001622DA">
              <w:tc>
                <w:tcPr>
                  <w:tcW w:w="3293" w:type="dxa"/>
                  <w:gridSpan w:val="3"/>
                </w:tcPr>
                <w:p w14:paraId="651D381E" w14:textId="77777777" w:rsidR="00445B0F" w:rsidRDefault="00611281" w:rsidP="008473E4">
                  <w:pPr>
                    <w:jc w:val="right"/>
                  </w:pPr>
                  <w:r w:rsidRPr="00611281">
                    <w:t>Uslovi skladištenja</w:t>
                  </w:r>
                </w:p>
              </w:tc>
              <w:sdt>
                <w:sdtPr>
                  <w:rPr>
                    <w:lang w:val="sr-Latn-RS"/>
                  </w:rPr>
                  <w:alias w:val="StorageCondition"/>
                  <w:tag w:val="StorageCondition"/>
                  <w:id w:val="1565293575"/>
                  <w:placeholder>
                    <w:docPart w:val="DefaultPlaceholder_-1854013440"/>
                  </w:placeholder>
                  <w:showingPlcHdr/>
                  <w:text/>
                </w:sdtPr>
                <w:sdtContent>
                  <w:tc>
                    <w:tcPr>
                      <w:tcW w:w="5828" w:type="dxa"/>
                      <w:gridSpan w:val="5"/>
                    </w:tcPr>
                    <w:p w14:paraId="2CFEC438" w14:textId="3C0A97CA" w:rsidR="00445B0F" w:rsidRPr="002C373F" w:rsidRDefault="00EA74C8">
                      <w:pPr>
                        <w:rPr>
                          <w:lang w:val="sr-Latn-RS"/>
                        </w:rPr>
                      </w:pPr>
                      <w:r w:rsidRPr="002941F7">
                        <w:rPr>
                          <w:rStyle w:val="af"/>
                        </w:rPr>
                        <w:t>Место для ввода текста.</w:t>
                      </w:r>
                    </w:p>
                  </w:tc>
                </w:sdtContent>
              </w:sdt>
            </w:tr>
            <w:tr w:rsidR="00445B0F" w14:paraId="3ED95FF0" w14:textId="77777777" w:rsidTr="001622DA">
              <w:tc>
                <w:tcPr>
                  <w:tcW w:w="3293" w:type="dxa"/>
                  <w:gridSpan w:val="3"/>
                </w:tcPr>
                <w:p w14:paraId="3FCF65D7" w14:textId="77777777" w:rsidR="00445B0F" w:rsidRDefault="00611281" w:rsidP="008473E4">
                  <w:pPr>
                    <w:jc w:val="right"/>
                  </w:pPr>
                  <w:r w:rsidRPr="00611281">
                    <w:t>Najbolje upotrebiti do datuma</w:t>
                  </w:r>
                </w:p>
              </w:tc>
              <w:sdt>
                <w:sdtPr>
                  <w:rPr>
                    <w:lang w:val="en-US"/>
                  </w:rPr>
                  <w:alias w:val="ExpiresTo"/>
                  <w:tag w:val="ExpiresTo"/>
                  <w:id w:val="1184565652"/>
                  <w:placeholder>
                    <w:docPart w:val="DefaultPlaceholder_-1854013440"/>
                  </w:placeholder>
                  <w:showingPlcHdr/>
                  <w:text/>
                </w:sdtPr>
                <w:sdtContent>
                  <w:tc>
                    <w:tcPr>
                      <w:tcW w:w="5828" w:type="dxa"/>
                      <w:gridSpan w:val="5"/>
                    </w:tcPr>
                    <w:p w14:paraId="1282CC04" w14:textId="5E1867ED" w:rsidR="00C861C2" w:rsidRPr="005703A7" w:rsidRDefault="00EA74C8" w:rsidP="00210E3B">
                      <w:pPr>
                        <w:rPr>
                          <w:lang w:val="en-US"/>
                        </w:rPr>
                      </w:pPr>
                      <w:r w:rsidRPr="002941F7">
                        <w:rPr>
                          <w:rStyle w:val="af"/>
                        </w:rPr>
                        <w:t>Место для ввода текста.</w:t>
                      </w:r>
                    </w:p>
                  </w:tc>
                </w:sdtContent>
              </w:sdt>
            </w:tr>
            <w:tr w:rsidR="00434F85" w14:paraId="02CA9FEC" w14:textId="77777777" w:rsidTr="001622DA">
              <w:tc>
                <w:tcPr>
                  <w:tcW w:w="3293" w:type="dxa"/>
                  <w:gridSpan w:val="3"/>
                </w:tcPr>
                <w:p w14:paraId="344253A7" w14:textId="77777777" w:rsidR="00434F85" w:rsidRDefault="00611281" w:rsidP="008473E4">
                  <w:pPr>
                    <w:jc w:val="right"/>
                  </w:pPr>
                  <w:r w:rsidRPr="00611281">
                    <w:t>Broj tehnološke mape</w:t>
                  </w:r>
                </w:p>
              </w:tc>
              <w:sdt>
                <w:sdtPr>
                  <w:rPr>
                    <w:lang w:val="en-US"/>
                  </w:rPr>
                  <w:alias w:val="ProcessMap"/>
                  <w:tag w:val="ProcessMap"/>
                  <w:id w:val="-478768305"/>
                  <w:placeholder>
                    <w:docPart w:val="DefaultPlaceholder_-1854013440"/>
                  </w:placeholder>
                  <w:showingPlcHdr/>
                  <w:text/>
                </w:sdtPr>
                <w:sdtContent>
                  <w:tc>
                    <w:tcPr>
                      <w:tcW w:w="5828" w:type="dxa"/>
                      <w:gridSpan w:val="5"/>
                    </w:tcPr>
                    <w:p w14:paraId="6F9002DC" w14:textId="4AC72408" w:rsidR="00434F85" w:rsidRPr="00935AFD" w:rsidRDefault="00EA74C8">
                      <w:pPr>
                        <w:rPr>
                          <w:lang w:val="en-US"/>
                        </w:rPr>
                      </w:pPr>
                      <w:r w:rsidRPr="002941F7">
                        <w:rPr>
                          <w:rStyle w:val="af"/>
                        </w:rPr>
                        <w:t>Место для ввода текста.</w:t>
                      </w:r>
                    </w:p>
                  </w:tc>
                </w:sdtContent>
              </w:sdt>
            </w:tr>
            <w:tr w:rsidR="00434F85" w14:paraId="6E3BABF4" w14:textId="77777777" w:rsidTr="001622DA">
              <w:tc>
                <w:tcPr>
                  <w:tcW w:w="3293" w:type="dxa"/>
                  <w:gridSpan w:val="3"/>
                </w:tcPr>
                <w:p w14:paraId="3265C6B9" w14:textId="77777777" w:rsidR="00434F85" w:rsidRDefault="00611281" w:rsidP="008473E4">
                  <w:pPr>
                    <w:jc w:val="right"/>
                  </w:pPr>
                  <w:r w:rsidRPr="00611281">
                    <w:t>Broj serije</w:t>
                  </w:r>
                </w:p>
              </w:tc>
              <w:sdt>
                <w:sdtPr>
                  <w:rPr>
                    <w:lang w:val="en-US"/>
                  </w:rPr>
                  <w:alias w:val="BatchNumber"/>
                  <w:tag w:val="BatchNumber"/>
                  <w:id w:val="-312646469"/>
                  <w:placeholder>
                    <w:docPart w:val="DefaultPlaceholder_-1854013440"/>
                  </w:placeholder>
                  <w:showingPlcHdr/>
                  <w:text/>
                </w:sdtPr>
                <w:sdtContent>
                  <w:tc>
                    <w:tcPr>
                      <w:tcW w:w="5828" w:type="dxa"/>
                      <w:gridSpan w:val="5"/>
                    </w:tcPr>
                    <w:p w14:paraId="05858493" w14:textId="567F5DA0" w:rsidR="00434F85" w:rsidRPr="005703A7" w:rsidRDefault="00EA74C8">
                      <w:pPr>
                        <w:rPr>
                          <w:lang w:val="en-US"/>
                        </w:rPr>
                      </w:pPr>
                      <w:r w:rsidRPr="002941F7">
                        <w:rPr>
                          <w:rStyle w:val="af"/>
                        </w:rPr>
                        <w:t>Место для ввода текста.</w:t>
                      </w:r>
                    </w:p>
                  </w:tc>
                </w:sdtContent>
              </w:sdt>
            </w:tr>
            <w:tr w:rsidR="00434F85" w:rsidRPr="00696117" w14:paraId="4CCD15F6" w14:textId="77777777" w:rsidTr="001622DA">
              <w:tc>
                <w:tcPr>
                  <w:tcW w:w="9121" w:type="dxa"/>
                  <w:gridSpan w:val="8"/>
                </w:tcPr>
                <w:p w14:paraId="0240A475" w14:textId="77777777" w:rsidR="002C373F" w:rsidRDefault="002C373F" w:rsidP="008473E4">
                  <w:pPr>
                    <w:jc w:val="center"/>
                    <w:rPr>
                      <w:b/>
                      <w:bCs/>
                      <w:lang w:val="en-US"/>
                    </w:rPr>
                  </w:pPr>
                </w:p>
                <w:p w14:paraId="04F1D6E1" w14:textId="77777777" w:rsidR="00434F85" w:rsidRPr="008473E4" w:rsidRDefault="0066424F" w:rsidP="008473E4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 w:rsidRPr="008473E4">
                    <w:rPr>
                      <w:b/>
                      <w:bCs/>
                      <w:lang w:val="en-US"/>
                    </w:rPr>
                    <w:t>Hranilna vrednost (na 100 g gotovog proizvoda)</w:t>
                  </w:r>
                </w:p>
              </w:tc>
            </w:tr>
            <w:tr w:rsidR="00434F85" w14:paraId="425D4A99" w14:textId="77777777" w:rsidTr="001622DA">
              <w:tc>
                <w:tcPr>
                  <w:tcW w:w="1302" w:type="dxa"/>
                  <w:vAlign w:val="center"/>
                </w:tcPr>
                <w:p w14:paraId="72D04CE1" w14:textId="77777777" w:rsidR="00434F85" w:rsidRPr="0066424F" w:rsidRDefault="0066424F" w:rsidP="0031796E">
                  <w:pPr>
                    <w:jc w:val="center"/>
                    <w:rPr>
                      <w:lang w:val="sr-Latn-RS"/>
                    </w:rPr>
                  </w:pPr>
                  <w:r>
                    <w:rPr>
                      <w:lang w:val="sr-Latn-RS"/>
                    </w:rPr>
                    <w:t>P</w:t>
                  </w:r>
                  <w:r w:rsidRPr="0066424F">
                    <w:rPr>
                      <w:lang w:val="sr-Latn-RS"/>
                    </w:rPr>
                    <w:t>rotein</w:t>
                  </w:r>
                  <w:r w:rsidR="0031796E">
                    <w:rPr>
                      <w:lang w:val="sr-Latn-RS"/>
                    </w:rPr>
                    <w:t>, g</w:t>
                  </w:r>
                </w:p>
              </w:tc>
              <w:tc>
                <w:tcPr>
                  <w:tcW w:w="861" w:type="dxa"/>
                  <w:vAlign w:val="center"/>
                </w:tcPr>
                <w:p w14:paraId="3C225271" w14:textId="77777777" w:rsidR="00434F85" w:rsidRPr="0066424F" w:rsidRDefault="0066424F" w:rsidP="0031796E">
                  <w:pPr>
                    <w:jc w:val="center"/>
                    <w:rPr>
                      <w:lang w:val="sr-Latn-RS"/>
                    </w:rPr>
                  </w:pPr>
                  <w:r>
                    <w:rPr>
                      <w:lang w:val="sr-Latn-RS"/>
                    </w:rPr>
                    <w:t>Mast</w:t>
                  </w:r>
                  <w:r w:rsidR="0031796E">
                    <w:rPr>
                      <w:lang w:val="sr-Latn-RS"/>
                    </w:rPr>
                    <w:t>, g</w:t>
                  </w:r>
                </w:p>
              </w:tc>
              <w:tc>
                <w:tcPr>
                  <w:tcW w:w="1985" w:type="dxa"/>
                  <w:gridSpan w:val="2"/>
                  <w:vAlign w:val="center"/>
                </w:tcPr>
                <w:p w14:paraId="0BC198E3" w14:textId="77777777" w:rsidR="00434F85" w:rsidRPr="0031796E" w:rsidRDefault="0066424F" w:rsidP="0031796E">
                  <w:pPr>
                    <w:jc w:val="center"/>
                    <w:rPr>
                      <w:lang w:val="sr-Latn-RS"/>
                    </w:rPr>
                  </w:pPr>
                  <w:r w:rsidRPr="00A63C1E">
                    <w:rPr>
                      <w:lang w:val="sr-Latn-RS"/>
                    </w:rPr>
                    <w:t>Ugljeni hidrati</w:t>
                  </w:r>
                  <w:r w:rsidR="001622DA">
                    <w:rPr>
                      <w:lang w:val="sr-Latn-RS"/>
                    </w:rPr>
                    <w:t xml:space="preserve"> </w:t>
                  </w:r>
                  <w:r w:rsidR="001622DA">
                    <w:rPr>
                      <w:lang w:val="sr-Latn-RS"/>
                    </w:rPr>
                    <w:br/>
                    <w:t>(od k</w:t>
                  </w:r>
                  <w:r w:rsidR="00A63C1E">
                    <w:rPr>
                      <w:lang w:val="sr-Latn-RS"/>
                    </w:rPr>
                    <w:t xml:space="preserve">. </w:t>
                  </w:r>
                  <w:r w:rsidR="001622DA">
                    <w:rPr>
                      <w:lang w:val="sr-Latn-RS"/>
                    </w:rPr>
                    <w:t>šećeri)</w:t>
                  </w:r>
                  <w:r w:rsidR="0031796E">
                    <w:rPr>
                      <w:lang w:val="sr-Latn-RS"/>
                    </w:rPr>
                    <w:t>, g</w:t>
                  </w:r>
                </w:p>
              </w:tc>
              <w:tc>
                <w:tcPr>
                  <w:tcW w:w="1064" w:type="dxa"/>
                  <w:vAlign w:val="center"/>
                </w:tcPr>
                <w:p w14:paraId="1D12FC28" w14:textId="77777777" w:rsidR="00434F85" w:rsidRPr="0066424F" w:rsidRDefault="0066424F" w:rsidP="0031796E">
                  <w:pPr>
                    <w:jc w:val="center"/>
                    <w:rPr>
                      <w:lang w:val="sr-Latn-RS"/>
                    </w:rPr>
                  </w:pPr>
                  <w:r>
                    <w:rPr>
                      <w:lang w:val="sr-Latn-RS"/>
                    </w:rPr>
                    <w:t>So</w:t>
                  </w:r>
                  <w:r w:rsidR="0031796E">
                    <w:rPr>
                      <w:lang w:val="sr-Latn-RS"/>
                    </w:rPr>
                    <w:t>, g</w:t>
                  </w:r>
                </w:p>
              </w:tc>
              <w:tc>
                <w:tcPr>
                  <w:tcW w:w="1303" w:type="dxa"/>
                  <w:vAlign w:val="center"/>
                </w:tcPr>
                <w:p w14:paraId="7C604D24" w14:textId="77777777" w:rsidR="00434F85" w:rsidRPr="0031796E" w:rsidRDefault="0066424F" w:rsidP="0031796E">
                  <w:pPr>
                    <w:jc w:val="center"/>
                    <w:rPr>
                      <w:lang w:val="sr-Latn-RS"/>
                    </w:rPr>
                  </w:pPr>
                  <w:r w:rsidRPr="0066424F">
                    <w:t>Etanol</w:t>
                  </w:r>
                  <w:r w:rsidR="0031796E">
                    <w:rPr>
                      <w:lang w:val="sr-Latn-RS"/>
                    </w:rPr>
                    <w:t>, g</w:t>
                  </w:r>
                </w:p>
              </w:tc>
              <w:tc>
                <w:tcPr>
                  <w:tcW w:w="1303" w:type="dxa"/>
                  <w:vAlign w:val="center"/>
                </w:tcPr>
                <w:p w14:paraId="157C4A47" w14:textId="77777777" w:rsidR="00434F85" w:rsidRPr="0031796E" w:rsidRDefault="0066424F" w:rsidP="0031796E">
                  <w:pPr>
                    <w:jc w:val="center"/>
                    <w:rPr>
                      <w:lang w:val="sr-Latn-RS"/>
                    </w:rPr>
                  </w:pPr>
                  <w:r w:rsidRPr="0066424F">
                    <w:t>Vlakna</w:t>
                  </w:r>
                  <w:r w:rsidR="0031796E">
                    <w:rPr>
                      <w:lang w:val="sr-Latn-RS"/>
                    </w:rPr>
                    <w:t>, g</w:t>
                  </w:r>
                </w:p>
              </w:tc>
              <w:tc>
                <w:tcPr>
                  <w:tcW w:w="1303" w:type="dxa"/>
                  <w:vAlign w:val="center"/>
                </w:tcPr>
                <w:p w14:paraId="5C3A445B" w14:textId="77777777" w:rsidR="00434F85" w:rsidRPr="0066424F" w:rsidRDefault="0066424F" w:rsidP="0031796E">
                  <w:pPr>
                    <w:jc w:val="center"/>
                    <w:rPr>
                      <w:lang w:val="sr-Latn-RS"/>
                    </w:rPr>
                  </w:pPr>
                  <w:r>
                    <w:rPr>
                      <w:lang w:val="sr-Latn-RS"/>
                    </w:rPr>
                    <w:t>Energija</w:t>
                  </w:r>
                  <w:r w:rsidR="0031796E">
                    <w:rPr>
                      <w:lang w:val="sr-Latn-RS"/>
                    </w:rPr>
                    <w:t>, kkal</w:t>
                  </w:r>
                </w:p>
              </w:tc>
            </w:tr>
            <w:tr w:rsidR="00434F85" w14:paraId="5443A14C" w14:textId="77777777" w:rsidTr="001622DA">
              <w:sdt>
                <w:sdtPr>
                  <w:rPr>
                    <w:lang w:val="en-US"/>
                  </w:rPr>
                  <w:alias w:val="proteinGrams"/>
                  <w:tag w:val="proteinGrams"/>
                  <w:id w:val="-1449083005"/>
                  <w:placeholder>
                    <w:docPart w:val="DefaultPlaceholder_-1854013440"/>
                  </w:placeholder>
                  <w:showingPlcHdr/>
                  <w:text/>
                </w:sdtPr>
                <w:sdtContent>
                  <w:tc>
                    <w:tcPr>
                      <w:tcW w:w="1302" w:type="dxa"/>
                    </w:tcPr>
                    <w:p w14:paraId="1003ACDF" w14:textId="32A6346E" w:rsidR="00434F85" w:rsidRPr="00515892" w:rsidRDefault="00EA74C8" w:rsidP="0031796E">
                      <w:pPr>
                        <w:jc w:val="center"/>
                        <w:rPr>
                          <w:lang w:val="en-US"/>
                        </w:rPr>
                      </w:pPr>
                      <w:r w:rsidRPr="002941F7">
                        <w:rPr>
                          <w:rStyle w:val="af"/>
                        </w:rPr>
                        <w:t>Место для ввода текста.</w:t>
                      </w:r>
                    </w:p>
                  </w:tc>
                </w:sdtContent>
              </w:sdt>
              <w:sdt>
                <w:sdtPr>
                  <w:rPr>
                    <w:lang w:val="en-US"/>
                  </w:rPr>
                  <w:alias w:val="fatGrams"/>
                  <w:tag w:val="fatGrams"/>
                  <w:id w:val="2038391767"/>
                  <w:placeholder>
                    <w:docPart w:val="DefaultPlaceholder_-1854013440"/>
                  </w:placeholder>
                  <w:showingPlcHdr/>
                  <w:text/>
                </w:sdtPr>
                <w:sdtContent>
                  <w:tc>
                    <w:tcPr>
                      <w:tcW w:w="861" w:type="dxa"/>
                    </w:tcPr>
                    <w:p w14:paraId="780B9FF4" w14:textId="3CAC9E32" w:rsidR="00434F85" w:rsidRPr="00D35868" w:rsidRDefault="00EA74C8" w:rsidP="0031796E">
                      <w:pPr>
                        <w:jc w:val="center"/>
                        <w:rPr>
                          <w:lang w:val="en-US"/>
                        </w:rPr>
                      </w:pPr>
                      <w:r w:rsidRPr="002941F7">
                        <w:rPr>
                          <w:rStyle w:val="af"/>
                        </w:rPr>
                        <w:t>Место для ввода текста.</w:t>
                      </w:r>
                    </w:p>
                  </w:tc>
                </w:sdtContent>
              </w:sdt>
              <w:tc>
                <w:tcPr>
                  <w:tcW w:w="1985" w:type="dxa"/>
                  <w:gridSpan w:val="2"/>
                </w:tcPr>
                <w:p w14:paraId="710455A3" w14:textId="2D1B3743" w:rsidR="00434F85" w:rsidRPr="00EA74C8" w:rsidRDefault="00000000" w:rsidP="0031796E">
                  <w:pPr>
                    <w:jc w:val="center"/>
                  </w:pPr>
                  <w:sdt>
                    <w:sdtPr>
                      <w:rPr>
                        <w:lang w:val="en-US"/>
                      </w:rPr>
                      <w:alias w:val="carbohydratesGrams"/>
                      <w:tag w:val="carbohydratesGrams"/>
                      <w:id w:val="-1417549314"/>
                      <w:placeholder>
                        <w:docPart w:val="DefaultPlaceholder_-1854013440"/>
                      </w:placeholder>
                      <w:showingPlcHdr/>
                      <w:text/>
                    </w:sdtPr>
                    <w:sdtContent>
                      <w:r w:rsidR="00EA74C8" w:rsidRPr="002941F7">
                        <w:rPr>
                          <w:rStyle w:val="af"/>
                        </w:rPr>
                        <w:t>Место для ввода текста.</w:t>
                      </w:r>
                    </w:sdtContent>
                  </w:sdt>
                  <w:r w:rsidR="001622DA" w:rsidRPr="00EA74C8">
                    <w:t>(</w:t>
                  </w:r>
                  <w:sdt>
                    <w:sdtPr>
                      <w:rPr>
                        <w:lang w:val="en-US"/>
                      </w:rPr>
                      <w:alias w:val="sugarsGrams"/>
                      <w:tag w:val="sugarsGrams"/>
                      <w:id w:val="-1123070419"/>
                      <w:placeholder>
                        <w:docPart w:val="DefaultPlaceholder_-1854013440"/>
                      </w:placeholder>
                      <w:showingPlcHdr/>
                      <w:text/>
                    </w:sdtPr>
                    <w:sdtContent>
                      <w:r w:rsidR="00EA74C8" w:rsidRPr="002941F7">
                        <w:rPr>
                          <w:rStyle w:val="af"/>
                        </w:rPr>
                        <w:t>Место для ввода текста.</w:t>
                      </w:r>
                    </w:sdtContent>
                  </w:sdt>
                  <w:r w:rsidR="001622DA" w:rsidRPr="00EA74C8">
                    <w:t>)</w:t>
                  </w:r>
                </w:p>
              </w:tc>
              <w:sdt>
                <w:sdtPr>
                  <w:rPr>
                    <w:lang w:val="en-US"/>
                  </w:rPr>
                  <w:alias w:val="saltGrams"/>
                  <w:tag w:val="saltGrams"/>
                  <w:id w:val="-467590406"/>
                  <w:placeholder>
                    <w:docPart w:val="DefaultPlaceholder_-1854013440"/>
                  </w:placeholder>
                  <w:showingPlcHdr/>
                  <w:text/>
                </w:sdtPr>
                <w:sdtContent>
                  <w:tc>
                    <w:tcPr>
                      <w:tcW w:w="1064" w:type="dxa"/>
                    </w:tcPr>
                    <w:p w14:paraId="4E56541C" w14:textId="6CA0686F" w:rsidR="00434F85" w:rsidRPr="00515892" w:rsidRDefault="00EA74C8" w:rsidP="0031796E">
                      <w:pPr>
                        <w:jc w:val="center"/>
                        <w:rPr>
                          <w:lang w:val="en-US"/>
                        </w:rPr>
                      </w:pPr>
                      <w:r w:rsidRPr="002941F7">
                        <w:rPr>
                          <w:rStyle w:val="af"/>
                        </w:rPr>
                        <w:t>Место для ввода текста.</w:t>
                      </w:r>
                    </w:p>
                  </w:tc>
                </w:sdtContent>
              </w:sdt>
              <w:tc>
                <w:tcPr>
                  <w:tcW w:w="1303" w:type="dxa"/>
                </w:tcPr>
                <w:p w14:paraId="60E5A6CA" w14:textId="77777777" w:rsidR="00434F85" w:rsidRPr="00A9046B" w:rsidRDefault="00A9046B" w:rsidP="0031796E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-</w:t>
                  </w:r>
                </w:p>
              </w:tc>
              <w:sdt>
                <w:sdtPr>
                  <w:rPr>
                    <w:lang w:val="en-US"/>
                  </w:rPr>
                  <w:alias w:val="fiberGrams"/>
                  <w:tag w:val="fiberGrams"/>
                  <w:id w:val="-335530397"/>
                  <w:placeholder>
                    <w:docPart w:val="DefaultPlaceholder_-1854013440"/>
                  </w:placeholder>
                  <w:showingPlcHdr/>
                  <w:text/>
                </w:sdtPr>
                <w:sdtContent>
                  <w:tc>
                    <w:tcPr>
                      <w:tcW w:w="1303" w:type="dxa"/>
                    </w:tcPr>
                    <w:p w14:paraId="653C6D72" w14:textId="683CCFFA" w:rsidR="00434F85" w:rsidRPr="005B1F2F" w:rsidRDefault="00EA74C8" w:rsidP="0031796E">
                      <w:pPr>
                        <w:jc w:val="center"/>
                        <w:rPr>
                          <w:lang w:val="en-US"/>
                        </w:rPr>
                      </w:pPr>
                      <w:r w:rsidRPr="002941F7">
                        <w:rPr>
                          <w:rStyle w:val="af"/>
                        </w:rPr>
                        <w:t>Место для ввода текста.</w:t>
                      </w:r>
                    </w:p>
                  </w:tc>
                </w:sdtContent>
              </w:sdt>
              <w:sdt>
                <w:sdtPr>
                  <w:rPr>
                    <w:lang w:val="sr-Latn-RS"/>
                  </w:rPr>
                  <w:alias w:val="caloriesKcal"/>
                  <w:tag w:val="caloriesKcal"/>
                  <w:id w:val="-409460460"/>
                  <w:placeholder>
                    <w:docPart w:val="DefaultPlaceholder_-1854013440"/>
                  </w:placeholder>
                  <w:showingPlcHdr/>
                  <w:text/>
                </w:sdtPr>
                <w:sdtContent>
                  <w:tc>
                    <w:tcPr>
                      <w:tcW w:w="1303" w:type="dxa"/>
                    </w:tcPr>
                    <w:p w14:paraId="5A3F94FD" w14:textId="20287186" w:rsidR="00434F85" w:rsidRPr="00895A15" w:rsidRDefault="00EA74C8" w:rsidP="0011625E">
                      <w:pPr>
                        <w:jc w:val="center"/>
                        <w:rPr>
                          <w:lang w:val="sr-Latn-RS"/>
                        </w:rPr>
                      </w:pPr>
                      <w:r w:rsidRPr="002941F7">
                        <w:rPr>
                          <w:rStyle w:val="af"/>
                        </w:rPr>
                        <w:t>Место для ввода текста.</w:t>
                      </w:r>
                    </w:p>
                  </w:tc>
                </w:sdtContent>
              </w:sdt>
            </w:tr>
          </w:tbl>
          <w:p w14:paraId="418FD652" w14:textId="77777777" w:rsidR="00434F85" w:rsidRDefault="00434F85"/>
        </w:tc>
      </w:tr>
      <w:tr w:rsidR="00434F85" w14:paraId="43534347" w14:textId="77777777" w:rsidTr="0031796E">
        <w:trPr>
          <w:jc w:val="center"/>
        </w:trPr>
        <w:tc>
          <w:tcPr>
            <w:tcW w:w="9345" w:type="dxa"/>
            <w:gridSpan w:val="2"/>
          </w:tcPr>
          <w:p w14:paraId="0573B77F" w14:textId="77777777" w:rsidR="00434F85" w:rsidRPr="0031796E" w:rsidRDefault="0066424F" w:rsidP="0031796E">
            <w:pPr>
              <w:jc w:val="center"/>
              <w:rPr>
                <w:b/>
                <w:bCs/>
              </w:rPr>
            </w:pPr>
            <w:r w:rsidRPr="0031796E">
              <w:rPr>
                <w:b/>
                <w:bCs/>
              </w:rPr>
              <w:t>Sastav proizvoda</w:t>
            </w:r>
          </w:p>
        </w:tc>
      </w:tr>
      <w:tr w:rsidR="00434F85" w:rsidRPr="00696117" w14:paraId="6115295A" w14:textId="77777777" w:rsidTr="0031796E">
        <w:trPr>
          <w:jc w:val="center"/>
        </w:trPr>
        <w:tc>
          <w:tcPr>
            <w:tcW w:w="9345" w:type="dxa"/>
            <w:gridSpan w:val="2"/>
          </w:tcPr>
          <w:tbl>
            <w:tblPr>
              <w:tblStyle w:val="ac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088"/>
              <w:gridCol w:w="2379"/>
              <w:gridCol w:w="1413"/>
              <w:gridCol w:w="1680"/>
              <w:gridCol w:w="1559"/>
            </w:tblGrid>
            <w:tr w:rsidR="00DD348D" w:rsidRPr="00696117" w14:paraId="1E2F6817" w14:textId="77777777" w:rsidTr="00C50907">
              <w:trPr>
                <w:jc w:val="center"/>
              </w:trPr>
              <w:tc>
                <w:tcPr>
                  <w:tcW w:w="976" w:type="dxa"/>
                  <w:vAlign w:val="center"/>
                </w:tcPr>
                <w:p w14:paraId="6C48C0D9" w14:textId="77777777" w:rsidR="00A13537" w:rsidRPr="00A13537" w:rsidRDefault="00A13537" w:rsidP="00A13537">
                  <w:pPr>
                    <w:jc w:val="center"/>
                    <w:rPr>
                      <w:b/>
                      <w:bCs/>
                      <w:lang w:val="sr-Latn-RS"/>
                    </w:rPr>
                  </w:pPr>
                  <w:r w:rsidRPr="00A13537">
                    <w:rPr>
                      <w:b/>
                      <w:bCs/>
                      <w:lang w:val="sr-Latn-RS"/>
                    </w:rPr>
                    <w:t>#</w:t>
                  </w:r>
                </w:p>
              </w:tc>
              <w:tc>
                <w:tcPr>
                  <w:tcW w:w="2999" w:type="dxa"/>
                  <w:vAlign w:val="center"/>
                </w:tcPr>
                <w:p w14:paraId="3E1B3EAA" w14:textId="77777777" w:rsidR="00A13537" w:rsidRPr="00A13537" w:rsidRDefault="00A13537" w:rsidP="00A13537">
                  <w:pPr>
                    <w:jc w:val="center"/>
                    <w:rPr>
                      <w:b/>
                      <w:bCs/>
                      <w:lang w:val="sr-Latn-RS"/>
                    </w:rPr>
                  </w:pPr>
                  <w:r w:rsidRPr="00A13537">
                    <w:rPr>
                      <w:b/>
                      <w:bCs/>
                      <w:lang w:val="sr-Latn-RS"/>
                    </w:rPr>
                    <w:t>Ime</w:t>
                  </w:r>
                </w:p>
              </w:tc>
              <w:tc>
                <w:tcPr>
                  <w:tcW w:w="1699" w:type="dxa"/>
                  <w:vAlign w:val="center"/>
                </w:tcPr>
                <w:p w14:paraId="363FE716" w14:textId="77777777" w:rsidR="00A13537" w:rsidRPr="00A13537" w:rsidRDefault="00A13537" w:rsidP="00A13537">
                  <w:pPr>
                    <w:jc w:val="center"/>
                    <w:rPr>
                      <w:b/>
                      <w:bCs/>
                      <w:lang w:val="sr-Latn-RS"/>
                    </w:rPr>
                  </w:pPr>
                  <w:r w:rsidRPr="00A13537">
                    <w:rPr>
                      <w:b/>
                      <w:bCs/>
                      <w:lang w:val="sr-Latn-RS"/>
                    </w:rPr>
                    <w:t>Broj serije</w:t>
                  </w:r>
                </w:p>
              </w:tc>
              <w:tc>
                <w:tcPr>
                  <w:tcW w:w="1838" w:type="dxa"/>
                  <w:vAlign w:val="center"/>
                </w:tcPr>
                <w:p w14:paraId="4C90FCFA" w14:textId="77777777" w:rsidR="00A13537" w:rsidRPr="00696117" w:rsidRDefault="00A13537" w:rsidP="00A13537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 w:rsidRPr="00A13537">
                    <w:rPr>
                      <w:b/>
                      <w:bCs/>
                      <w:lang w:val="sr-Latn-RS"/>
                    </w:rPr>
                    <w:t>Datum proizvodnje</w:t>
                  </w:r>
                </w:p>
              </w:tc>
              <w:tc>
                <w:tcPr>
                  <w:tcW w:w="1607" w:type="dxa"/>
                  <w:vAlign w:val="center"/>
                </w:tcPr>
                <w:p w14:paraId="7145CF52" w14:textId="77777777" w:rsidR="00A13537" w:rsidRPr="00A13537" w:rsidRDefault="00A13537" w:rsidP="00A13537">
                  <w:pPr>
                    <w:jc w:val="center"/>
                    <w:rPr>
                      <w:b/>
                      <w:bCs/>
                      <w:lang w:val="sr-Latn-RS"/>
                    </w:rPr>
                  </w:pPr>
                  <w:r w:rsidRPr="00A13537">
                    <w:rPr>
                      <w:b/>
                      <w:bCs/>
                      <w:lang w:val="sr-Latn-RS"/>
                    </w:rPr>
                    <w:t>Najbolje upotrebiti do datuma</w:t>
                  </w:r>
                </w:p>
              </w:tc>
            </w:tr>
            <w:tr w:rsidR="00DD348D" w:rsidRPr="00696117" w14:paraId="685D31F4" w14:textId="77777777" w:rsidTr="00C50907">
              <w:trPr>
                <w:jc w:val="center"/>
              </w:trPr>
              <w:tc>
                <w:tcPr>
                  <w:tcW w:w="976" w:type="dxa"/>
                </w:tcPr>
                <w:p w14:paraId="1BB8F208" w14:textId="4D614BC9" w:rsidR="00EF0F26" w:rsidRPr="00696117" w:rsidRDefault="00DD348D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{#</w:t>
                  </w:r>
                  <w:r w:rsidRPr="00696117">
                    <w:rPr>
                      <w:lang w:val="en-US"/>
                    </w:rPr>
                    <w:t>ingredients</w:t>
                  </w:r>
                  <w:r>
                    <w:rPr>
                      <w:lang w:val="en-US"/>
                    </w:rPr>
                    <w:t>}</w:t>
                  </w:r>
                  <w:r w:rsidR="00696117">
                    <w:rPr>
                      <w:lang w:val="en-US"/>
                    </w:rPr>
                    <w:t>{index}</w:t>
                  </w:r>
                </w:p>
              </w:tc>
              <w:tc>
                <w:tcPr>
                  <w:tcW w:w="2999" w:type="dxa"/>
                </w:tcPr>
                <w:p w14:paraId="2129CED0" w14:textId="214CBD1E" w:rsidR="00EF0F26" w:rsidRPr="00EF0F26" w:rsidRDefault="00DC2CD7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{name}</w:t>
                  </w:r>
                </w:p>
              </w:tc>
              <w:tc>
                <w:tcPr>
                  <w:tcW w:w="1699" w:type="dxa"/>
                </w:tcPr>
                <w:p w14:paraId="5BEFB3FD" w14:textId="591E4423" w:rsidR="00EF0F26" w:rsidRDefault="00EF0F26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838" w:type="dxa"/>
                </w:tcPr>
                <w:p w14:paraId="15D8D41E" w14:textId="7928D82A" w:rsidR="00EF0F26" w:rsidRDefault="00EF0F26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607" w:type="dxa"/>
                </w:tcPr>
                <w:p w14:paraId="3A4E4942" w14:textId="2EF9C137" w:rsidR="00EF0F26" w:rsidRPr="00EF0F26" w:rsidRDefault="00DD348D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{/</w:t>
                  </w:r>
                  <w:r w:rsidRPr="00696117">
                    <w:rPr>
                      <w:lang w:val="en-US"/>
                    </w:rPr>
                    <w:t>ingredients</w:t>
                  </w:r>
                  <w:r>
                    <w:rPr>
                      <w:lang w:val="en-US"/>
                    </w:rPr>
                    <w:t>}</w:t>
                  </w:r>
                </w:p>
              </w:tc>
            </w:tr>
          </w:tbl>
          <w:p w14:paraId="19EE2BDB" w14:textId="4C53CE65" w:rsidR="002C373F" w:rsidRPr="00696117" w:rsidRDefault="002C373F" w:rsidP="006C7256">
            <w:pPr>
              <w:rPr>
                <w:lang w:val="en-US"/>
              </w:rPr>
            </w:pPr>
          </w:p>
        </w:tc>
      </w:tr>
      <w:tr w:rsidR="006C7256" w:rsidRPr="00696117" w14:paraId="5EB8C097" w14:textId="77777777" w:rsidTr="0031796E">
        <w:trPr>
          <w:jc w:val="center"/>
        </w:trPr>
        <w:tc>
          <w:tcPr>
            <w:tcW w:w="9345" w:type="dxa"/>
            <w:gridSpan w:val="2"/>
          </w:tcPr>
          <w:p w14:paraId="3535743B" w14:textId="70C153CB" w:rsidR="006C7256" w:rsidRPr="00A13537" w:rsidRDefault="006C7256" w:rsidP="00A13537">
            <w:pPr>
              <w:jc w:val="center"/>
              <w:rPr>
                <w:b/>
                <w:bCs/>
                <w:lang w:val="sr-Latn-RS"/>
              </w:rPr>
            </w:pPr>
            <w:r w:rsidRPr="006C7256">
              <w:rPr>
                <w:lang w:val="en-US"/>
              </w:rPr>
              <w:t>{#HasProcessMapParameters}</w:t>
            </w:r>
          </w:p>
        </w:tc>
      </w:tr>
      <w:tr w:rsidR="006C7256" w:rsidRPr="00696117" w14:paraId="6B9125C6" w14:textId="77777777" w:rsidTr="0031796E">
        <w:trPr>
          <w:jc w:val="center"/>
        </w:trPr>
        <w:tc>
          <w:tcPr>
            <w:tcW w:w="9345" w:type="dxa"/>
            <w:gridSpan w:val="2"/>
          </w:tcPr>
          <w:p w14:paraId="6D22CFF7" w14:textId="1D334907" w:rsidR="006C7256" w:rsidRPr="00A13537" w:rsidRDefault="006C7256" w:rsidP="00A13537">
            <w:pPr>
              <w:jc w:val="center"/>
              <w:rPr>
                <w:b/>
                <w:bCs/>
                <w:lang w:val="sr-Latn-RS"/>
              </w:rPr>
            </w:pPr>
            <w:r w:rsidRPr="00A63C1E">
              <w:rPr>
                <w:b/>
                <w:bCs/>
                <w:lang w:val="en-US"/>
              </w:rPr>
              <w:t>Tehnološki parametri</w:t>
            </w:r>
          </w:p>
        </w:tc>
      </w:tr>
      <w:tr w:rsidR="006C7256" w:rsidRPr="00696117" w14:paraId="6C43EDE4" w14:textId="77777777" w:rsidTr="0031796E">
        <w:trPr>
          <w:jc w:val="center"/>
        </w:trPr>
        <w:tc>
          <w:tcPr>
            <w:tcW w:w="9345" w:type="dxa"/>
            <w:gridSpan w:val="2"/>
          </w:tcPr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4867"/>
              <w:gridCol w:w="4252"/>
            </w:tblGrid>
            <w:tr w:rsidR="006C7256" w:rsidRPr="00E9740B" w14:paraId="0DD96AFE" w14:textId="77777777" w:rsidTr="00F9496B">
              <w:tc>
                <w:tcPr>
                  <w:tcW w:w="4867" w:type="dxa"/>
                </w:tcPr>
                <w:p w14:paraId="142B32FE" w14:textId="77777777" w:rsidR="006C7256" w:rsidRPr="00A63C1E" w:rsidRDefault="006C7256" w:rsidP="006C7256">
                  <w:pPr>
                    <w:jc w:val="right"/>
                    <w:rPr>
                      <w:lang w:val="sr-Latn-RS"/>
                    </w:rPr>
                  </w:pPr>
                  <w:r>
                    <w:rPr>
                      <w:lang w:val="sr-Latn-RS"/>
                    </w:rPr>
                    <w:t>{#</w:t>
                  </w:r>
                  <w:r w:rsidRPr="00E9740B">
                    <w:rPr>
                      <w:lang w:val="en-US"/>
                    </w:rPr>
                    <w:t>ProcessMapParameters</w:t>
                  </w:r>
                  <w:r>
                    <w:rPr>
                      <w:lang w:val="sr-Latn-RS"/>
                    </w:rPr>
                    <w:t>}{name}, {unit}</w:t>
                  </w:r>
                </w:p>
              </w:tc>
              <w:tc>
                <w:tcPr>
                  <w:tcW w:w="4252" w:type="dxa"/>
                </w:tcPr>
                <w:p w14:paraId="584FF0E5" w14:textId="77777777" w:rsidR="006C7256" w:rsidRPr="00A63C1E" w:rsidRDefault="006C7256" w:rsidP="006C7256">
                  <w:pPr>
                    <w:rPr>
                      <w:lang w:val="sr-Latn-RS"/>
                    </w:rPr>
                  </w:pPr>
                  <w:r>
                    <w:rPr>
                      <w:lang w:val="sr-Latn-RS"/>
                    </w:rPr>
                    <w:t>{value}{/</w:t>
                  </w:r>
                  <w:r w:rsidRPr="00E9740B">
                    <w:rPr>
                      <w:lang w:val="en-US"/>
                    </w:rPr>
                    <w:t>ProcessMapParameters</w:t>
                  </w:r>
                  <w:r>
                    <w:rPr>
                      <w:lang w:val="sr-Latn-RS"/>
                    </w:rPr>
                    <w:t>}</w:t>
                  </w:r>
                </w:p>
              </w:tc>
            </w:tr>
          </w:tbl>
          <w:p w14:paraId="54661BC3" w14:textId="77777777" w:rsidR="006C7256" w:rsidRPr="00A63C1E" w:rsidRDefault="006C7256" w:rsidP="00A13537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6C7256" w:rsidRPr="00696117" w14:paraId="05D35526" w14:textId="77777777" w:rsidTr="0031796E">
        <w:trPr>
          <w:jc w:val="center"/>
        </w:trPr>
        <w:tc>
          <w:tcPr>
            <w:tcW w:w="9345" w:type="dxa"/>
            <w:gridSpan w:val="2"/>
          </w:tcPr>
          <w:p w14:paraId="0D11FAE8" w14:textId="519B9B29" w:rsidR="006C7256" w:rsidRDefault="006C7256" w:rsidP="006C7256">
            <w:pPr>
              <w:jc w:val="center"/>
              <w:rPr>
                <w:lang w:val="sr-Latn-RS"/>
              </w:rPr>
            </w:pPr>
            <w:r w:rsidRPr="006C7256">
              <w:rPr>
                <w:lang w:val="en-US"/>
              </w:rPr>
              <w:t>{/HasProcessMapParameters}</w:t>
            </w:r>
          </w:p>
        </w:tc>
      </w:tr>
      <w:tr w:rsidR="00434F85" w:rsidRPr="00EA74C8" w14:paraId="1852143F" w14:textId="77777777" w:rsidTr="0031796E">
        <w:trPr>
          <w:jc w:val="center"/>
        </w:trPr>
        <w:tc>
          <w:tcPr>
            <w:tcW w:w="9345" w:type="dxa"/>
            <w:gridSpan w:val="2"/>
          </w:tcPr>
          <w:p w14:paraId="03E055C3" w14:textId="1A2F342B" w:rsidR="00434F85" w:rsidRPr="00210E3B" w:rsidRDefault="008715F6" w:rsidP="0031796E">
            <w:pPr>
              <w:jc w:val="center"/>
              <w:rPr>
                <w:b/>
                <w:bCs/>
                <w:lang w:val="sr-Latn-RS"/>
              </w:rPr>
            </w:pPr>
            <w:r w:rsidRPr="00210E3B">
              <w:rPr>
                <w:b/>
                <w:bCs/>
                <w:lang w:val="sr-Latn-RS"/>
              </w:rPr>
              <w:t>Informacije o prisustvu supstanci koje zahtevaju obaveštavanje za posebne grupe potrošača</w:t>
            </w:r>
          </w:p>
          <w:sdt>
            <w:sdtPr>
              <w:rPr>
                <w:lang w:val="en-US"/>
              </w:rPr>
              <w:alias w:val="extraCertificateData"/>
              <w:tag w:val="extraCertificateData"/>
              <w:id w:val="1912338787"/>
              <w:placeholder>
                <w:docPart w:val="DefaultPlaceholder_-1854013440"/>
              </w:placeholder>
              <w:showingPlcHdr/>
              <w:text/>
            </w:sdtPr>
            <w:sdtContent>
              <w:p w14:paraId="4953362C" w14:textId="60B60AD0" w:rsidR="008715F6" w:rsidRPr="004A534B" w:rsidRDefault="00B53FBF" w:rsidP="008B1BEF">
                <w:pPr>
                  <w:rPr>
                    <w:lang w:val="en-US"/>
                  </w:rPr>
                </w:pPr>
                <w:r w:rsidRPr="002941F7">
                  <w:rPr>
                    <w:rStyle w:val="af"/>
                  </w:rPr>
                  <w:t>Место для ввода текста.</w:t>
                </w:r>
              </w:p>
            </w:sdtContent>
          </w:sdt>
        </w:tc>
      </w:tr>
    </w:tbl>
    <w:p w14:paraId="1DA3DEB0" w14:textId="77777777" w:rsidR="00A20EF7" w:rsidRPr="008715F6" w:rsidRDefault="00A20EF7">
      <w:pPr>
        <w:rPr>
          <w:lang w:val="en-US"/>
        </w:rPr>
      </w:pPr>
    </w:p>
    <w:sectPr w:rsidR="00A20EF7" w:rsidRPr="008715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05A"/>
    <w:rsid w:val="00026F58"/>
    <w:rsid w:val="0005202F"/>
    <w:rsid w:val="000521BD"/>
    <w:rsid w:val="00091BE5"/>
    <w:rsid w:val="000D505A"/>
    <w:rsid w:val="000F1373"/>
    <w:rsid w:val="0011625E"/>
    <w:rsid w:val="00142681"/>
    <w:rsid w:val="001622DA"/>
    <w:rsid w:val="0017730A"/>
    <w:rsid w:val="001E5BEB"/>
    <w:rsid w:val="00210E3B"/>
    <w:rsid w:val="0021790B"/>
    <w:rsid w:val="002241E2"/>
    <w:rsid w:val="00226F24"/>
    <w:rsid w:val="00246662"/>
    <w:rsid w:val="00287E0B"/>
    <w:rsid w:val="002C373F"/>
    <w:rsid w:val="00300ECE"/>
    <w:rsid w:val="0031796E"/>
    <w:rsid w:val="00353844"/>
    <w:rsid w:val="00374AE4"/>
    <w:rsid w:val="003825D9"/>
    <w:rsid w:val="003B3D18"/>
    <w:rsid w:val="003D3B1A"/>
    <w:rsid w:val="003D67CC"/>
    <w:rsid w:val="003E251C"/>
    <w:rsid w:val="003F1E7E"/>
    <w:rsid w:val="003F6F6E"/>
    <w:rsid w:val="00433976"/>
    <w:rsid w:val="00434F85"/>
    <w:rsid w:val="00445B0F"/>
    <w:rsid w:val="00463E8C"/>
    <w:rsid w:val="004665E4"/>
    <w:rsid w:val="00494330"/>
    <w:rsid w:val="004A069C"/>
    <w:rsid w:val="004A534B"/>
    <w:rsid w:val="00515892"/>
    <w:rsid w:val="00570289"/>
    <w:rsid w:val="005703A7"/>
    <w:rsid w:val="005900E1"/>
    <w:rsid w:val="0059601B"/>
    <w:rsid w:val="005A0400"/>
    <w:rsid w:val="005B1F2F"/>
    <w:rsid w:val="005F71B1"/>
    <w:rsid w:val="00603BD8"/>
    <w:rsid w:val="00611281"/>
    <w:rsid w:val="0066110E"/>
    <w:rsid w:val="0066424F"/>
    <w:rsid w:val="006663CC"/>
    <w:rsid w:val="00694299"/>
    <w:rsid w:val="00696117"/>
    <w:rsid w:val="006C7256"/>
    <w:rsid w:val="006D6C9C"/>
    <w:rsid w:val="00703A1B"/>
    <w:rsid w:val="00705572"/>
    <w:rsid w:val="00724C30"/>
    <w:rsid w:val="00794C5E"/>
    <w:rsid w:val="00832103"/>
    <w:rsid w:val="008473E4"/>
    <w:rsid w:val="008508A7"/>
    <w:rsid w:val="008715F6"/>
    <w:rsid w:val="00895A15"/>
    <w:rsid w:val="008B10F2"/>
    <w:rsid w:val="008B1BEF"/>
    <w:rsid w:val="008F3588"/>
    <w:rsid w:val="008F62D2"/>
    <w:rsid w:val="00924C27"/>
    <w:rsid w:val="00935AFD"/>
    <w:rsid w:val="009B5D02"/>
    <w:rsid w:val="009F538D"/>
    <w:rsid w:val="00A13537"/>
    <w:rsid w:val="00A20EF7"/>
    <w:rsid w:val="00A36250"/>
    <w:rsid w:val="00A63C1E"/>
    <w:rsid w:val="00A9046B"/>
    <w:rsid w:val="00B02FA6"/>
    <w:rsid w:val="00B134DD"/>
    <w:rsid w:val="00B24353"/>
    <w:rsid w:val="00B53FBF"/>
    <w:rsid w:val="00B82C94"/>
    <w:rsid w:val="00BF52A5"/>
    <w:rsid w:val="00C001EE"/>
    <w:rsid w:val="00C50907"/>
    <w:rsid w:val="00C85A9F"/>
    <w:rsid w:val="00C861C2"/>
    <w:rsid w:val="00CC2A5C"/>
    <w:rsid w:val="00CE2798"/>
    <w:rsid w:val="00D35868"/>
    <w:rsid w:val="00D60760"/>
    <w:rsid w:val="00D82721"/>
    <w:rsid w:val="00D87F4F"/>
    <w:rsid w:val="00DC10FD"/>
    <w:rsid w:val="00DC2CD7"/>
    <w:rsid w:val="00DC349E"/>
    <w:rsid w:val="00DD348D"/>
    <w:rsid w:val="00DF3E88"/>
    <w:rsid w:val="00E6773C"/>
    <w:rsid w:val="00E9740B"/>
    <w:rsid w:val="00EA74C8"/>
    <w:rsid w:val="00EB7A94"/>
    <w:rsid w:val="00EC15FB"/>
    <w:rsid w:val="00ED328B"/>
    <w:rsid w:val="00EE24AC"/>
    <w:rsid w:val="00EE4E18"/>
    <w:rsid w:val="00EF0F26"/>
    <w:rsid w:val="00EF134D"/>
    <w:rsid w:val="00EF26DA"/>
    <w:rsid w:val="00F84539"/>
    <w:rsid w:val="00FE5787"/>
    <w:rsid w:val="00FE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A712E"/>
  <w15:chartTrackingRefBased/>
  <w15:docId w15:val="{68C80702-9DBF-48E7-95BC-E70A1BE5E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F8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F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4F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4F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4F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4F85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4F85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4F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4F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4F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4F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4F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4F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4F8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4F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4F85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34F85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43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61128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241E2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D87F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sales@dolceforte.r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el\Projects\dolceforte\server\templates\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D44036288E41849D637EFD60BB87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F3BC1C-8103-45C9-A0DF-CDD56AFFEA0B}"/>
      </w:docPartPr>
      <w:docPartBody>
        <w:p w:rsidR="006C5FD5" w:rsidRDefault="00000000">
          <w:pPr>
            <w:pStyle w:val="E6D44036288E41849D637EFD60BB8771"/>
          </w:pPr>
          <w:r w:rsidRPr="00C73C60">
            <w:rPr>
              <w:rStyle w:val="a3"/>
            </w:rPr>
            <w:t>Место для ввода текста.</w:t>
          </w:r>
        </w:p>
      </w:docPartBody>
    </w:docPart>
    <w:docPart>
      <w:docPartPr>
        <w:name w:val="9B535CBC4CB14AEDBB0F55CC43EF2E7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9FB543-874C-467E-9558-4CA33AC7BBDF}"/>
      </w:docPartPr>
      <w:docPartBody>
        <w:p w:rsidR="006C5FD5" w:rsidRDefault="00000000">
          <w:pPr>
            <w:pStyle w:val="9B535CBC4CB14AEDBB0F55CC43EF2E7F"/>
          </w:pPr>
          <w:r w:rsidRPr="00C73C60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6FF454-B40C-4F88-B1A4-7EB542EDFAC1}"/>
      </w:docPartPr>
      <w:docPartBody>
        <w:p w:rsidR="00645852" w:rsidRDefault="006C5FD5">
          <w:r w:rsidRPr="002941F7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ED"/>
    <w:rsid w:val="000A205C"/>
    <w:rsid w:val="0017730A"/>
    <w:rsid w:val="001E3B94"/>
    <w:rsid w:val="003F1E7E"/>
    <w:rsid w:val="00645852"/>
    <w:rsid w:val="006C5FD5"/>
    <w:rsid w:val="008055ED"/>
    <w:rsid w:val="00EF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C5FD5"/>
    <w:rPr>
      <w:color w:val="666666"/>
    </w:rPr>
  </w:style>
  <w:style w:type="paragraph" w:customStyle="1" w:styleId="E6D44036288E41849D637EFD60BB8771">
    <w:name w:val="E6D44036288E41849D637EFD60BB8771"/>
  </w:style>
  <w:style w:type="paragraph" w:customStyle="1" w:styleId="9B535CBC4CB14AEDBB0F55CC43EF2E7F">
    <w:name w:val="9B535CBC4CB14AEDBB0F55CC43EF2E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certificate.dotx</Template>
  <TotalTime>54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Комов Павел Александрович</cp:lastModifiedBy>
  <cp:revision>17</cp:revision>
  <cp:lastPrinted>2026-04-03T12:27:00Z</cp:lastPrinted>
  <dcterms:created xsi:type="dcterms:W3CDTF">2026-04-12T06:00:00Z</dcterms:created>
  <dcterms:modified xsi:type="dcterms:W3CDTF">2026-04-12T11:33:00Z</dcterms:modified>
</cp:coreProperties>
</file>